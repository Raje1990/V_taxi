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u w:color="auto"/>
        </w:rPr>
        <w:t>Dartpad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import 'package:flutter/material.dart';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import 'package:url_launcher/url_launcher.dart';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import 'dart:async';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void main()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runApp(VTaxiMasterApp());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VTaxiMasterApp extends StatelessWidget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MaterialApp(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title: 'V Taxi - Thanjavur',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theme: ThemeData(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primarySwatch: Colors.amber,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visualDensity: VisualDensity.adaptivePlatformDensity,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textTheme: TextTheme(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bodyLarge: TextStyle(fontSize: 18, color: Colors.black87),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bodyMedium: TextStyle(fontSize: 16, color: Colors.black87),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home: SplashScreenPage(),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debugShowCheckedModeBanner: false,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SplashScreenPage extends StatefulWidget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_SplashScreenPageState createState() =&gt; _SplashScreenPageState();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_SplashScreenPageState extends State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void initState()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super.initState();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Timer(Duration(seconds: 3),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Navigator.pushReplacement(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context,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MaterialPageRoute(builder: (context) =&gt; CustomerHomePage()),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Scaffold(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backgroundColor: Color(0xFF4A1515),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body: Center(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mainAxisAlignment: MainAxisAlignment.center,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width: 170,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height: 170,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shape: BoxShape.circle,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color: Color(0xFF5A1C1C),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border: Border.all(color: Colors.amber, width: 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boxShadow: [BoxShadow(color: Colors.black54, blurRadius: 20, offset: Offset(0, 8))],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mainAxisAlignment: MainAxisAlignment.center,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Icon(Icons.temple_hindu, size: 50, color: Colors.amber),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SizedBox(height: 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mainAxisAlignment: MainAxisAlignment.center,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Icon(Icons.local_taxi, size: 26, color: Colors.amberAccent),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SizedBox(width: 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Icon(Icons.directions_car, size: 26, color: Colors.yellow),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SizedBox(height: 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Text('V TAXI', style: TextStyle(color: Colors.amber, fontWeight: FontWeight.bold, fontSize: 16, letterSpacing: 3)),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30),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'V TAXI - தஞ்சாவூர்',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style: TextStyle(fontSize: 30, fontWeight: FontWeight.bold, letterSpacing: 2, color: Colors.amber),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'பாரம்பரியம் மிக்க நம்பகமான சேவை',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style: TextStyle(fontSize: 16, color: Colors.white70),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50),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CircularProgressIndicator(valueColor: AlwaysStoppedAnimation(Colors.amber)),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CustomerHomePage extends StatelessWidget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Scaffold(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appBar: AppBar(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title: Text('V Taxi - தஞ்சாவூர்', style: TextStyle(fontWeight: FontWeight.bold, color: Colors.black, fontSize: 22)),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backgroundColor: Colors.amber,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centerTitle: true,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actions: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IconButton(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icon: Icon(Icons.admin_panel_settings, color: Colors.black, size: 28),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tooltip: 'Admin Panel',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onPressed: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Navigator.push(context, MaterialPageRoute(builder: (context) =&gt; AdminDashboardPage()));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IconButton(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icon: Icon(Icons.drive_eta, color: Colors.black, size: 28),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tooltip: 'Driver Panel',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onPressed: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Navigator.push(context, MaterialPageRoute(builder: (context) =&gt; DriverDashboardPage()));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body: SingleChildScrollView(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padding: const EdgeInsets.all(18.0),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crossAxisAlignment: CrossAxisAlignment.stretch,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padding: EdgeInsets.all(18),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gradient: LinearGradient(colors: [Colors.amber.shade800, Colors.deepOrange.shade800]),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borderRadius: BorderRadius.circular(16),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boxShadow: [BoxShadow(color: Colors.black26, blurRadius: 6, offset: Offset(0, 3))],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padding: EdgeInsets.all(12),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decoration: BoxDecoration(color: Colors.white24, shape: BoxShape.circle),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child: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mainAxisSize: MainAxisSize.min,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Icon(Icons.music_note, color: Colors.white, size: 24),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Icon(Icons.toys, color: Colors.white, size: 24),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SizedBox(width: 16),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Expanded(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Text('🌟 தஞ்சாவூர் கலை விசிட் ஆஃபர்!', style: TextStyle(color: Colors.white, fontWeight: FontWeight.bold, fontSize: 17)),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SizedBox(height: 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Text('4+ இடங்கள் புக் செய்தால் வீணை செய்யும் இடம் மற்றும் தலையாட்டி பொம்மை செய்யும் இடத்திற்கு இலவச விசிட் உண்டு!', style: TextStyle(color: Colors.white70, fontSize: 13)),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25),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Text('வணக்கம் ராஜேஷ்! உங்கள் பயணம் எங்கு?', style: TextStyle(fontSize: 20, fontWeight: FontWeight.bold, color: Colors.grey[800]), textAlign: TextAlign.center),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18),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_buildTripCard(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context,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title: 'லோக்கல் ட்ரிப் &amp; கூகுள் மேப் (GPS Live)',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subtitle: 'ஊருக்குள் செல்ல மற்றும் பிக்கப்/டிராப் தேர்வு செய்ய',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icon: Icons.location_city,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color: Colors.blueAccent,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onTap: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Navigator.push(context, MaterialPageRoute(builder: (context) =&gt; MapBookingPage()));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16),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_buildTripCard(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context,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title: 'ஆன்மீக பயணம் &amp; ஜீவ சமாதி',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subtitle: 'கோவில்கள் மற்றும் ஜீவ சமாதிகளுக்கான சுற்றுலா',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icon: Icons.temple_hindu,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color: Colors.orangeAccent,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onTap: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Navigator.push(context, MaterialPageRoute(builder: (context) =&gt; SpiritualTripPage()));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16),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_buildTripCard(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context,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title: 'மெடிக்கல் ட்ரிப் &amp; செக்கப் புக்கிங்',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subtitle: 'மருத்துவமனை பயணம் மற்றும் எமர்ஜென்சி கிட் வசதி',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icon: Icons.local_hospital,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color: Colors.redAccent,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onTap: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Navigator.push(context, MaterialPageRoute(builder: (context) =&gt; MedicalTripPage()));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25),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mainAxisAlignment: MainAxisAlignment.spaceEvenly,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style: ElevatedButton.styleFrom(backgroundColor: Colors.blueGrey, padding: EdgeInsets.symmetric(horizontal: 16, vertical: 12)),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icon: Icon(Icons.drive_eta, color: Colors.white),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label: Text('டிரைவர் ஆப்', style: TextStyle(color: Colors.white, fontSize: 15)),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onPressed: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Navigator.push(context, MaterialPageRoute(builder: (context) =&gt; DriverDashboardPage()));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style: ElevatedButton.styleFrom(backgroundColor: Colors.indigo, padding: EdgeInsets.symmetric(horizontal: 16, vertical: 12)),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icon: Icon(Icons.admin_panel_settings, color: Colors.white),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label: Text('அட்மின் பேனல்', style: TextStyle(color: Colors.white, fontSize: 15)),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onPressed: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Navigator.push(context, MaterialPageRoute(builder: (context) =&gt; AdminDashboardPage()));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Widget _buildTripCard(BuildContext context, {required String title, required String subtitle, required IconData icon, required Color color, required VoidCallback onTap})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Card(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elevation: 5,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shape: RoundedRectangleBorder(borderRadius: BorderRadius.circular(16)),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child: InkWell(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onTap: onTap,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child: Padding(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padding: const EdgeInsets.all(20.0),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child: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Icon(icon, size: 48, color: color),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SizedBox(width: 18),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Expanded(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Text(title, style: TextStyle(fontSize: 18, fontWeight: FontWeight.bold)),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SizedBox(height: 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Text(subtitle, style: TextStyle(fontSize: 14, color: Colors.grey[600])),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Icon(Icons.arrow_forward_ios, size: 18, color: Colors.grey),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MapBookingPage extends StatefulWidget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_MapBookingPageState createState() =&gt; _MapBookingPageState();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_MapBookingPageState extends State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TextEditingController pickupController = TextEditingController(text: 'தஞ்சாவூர் புதிய பேருந்து நிலையம்');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TextEditingController dropController = TextEditingController(text: 'தஞ்சாவூர் பெரிய கோவில்');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sendMapBookingWhatsApp()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phoneNumber = "919000000000";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message = "Vanakkam Rajesh! Naan V Taxi app moolamaa Local Trip book seigiren.\n\nPickup: ${pickupController.text}\nDrop: ${dropController.text}\n\nEnnai thodarpu kollungal.";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url = 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 \l "https://wa.me/$phoneNumber?text=${Uri.encodeComponent(message)}"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https://wa.me/$phoneNumber?text=${Uri.encodeComponent(message)}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if (await canLaunchUrl(Uri.parse(url)))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await launchUrl(Uri.parse(url), mode: LaunchMode.externalApplication);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Scaffold(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appBar: AppBar(title: Text('லோக்கல் ட்ரிப் &amp; கூகுள் மேப்', style: TextStyle(fontSize: 22)), backgroundColor: Colors.amber),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body: Padding(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padding: const EdgeInsets.all(18.0),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crossAxisAlignment: CrossAxisAlignment.stretch,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height: 220,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color: Colors.blue[50],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borderRadius: BorderRadius.circular(16),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border: Border.all(color: Colors.amber.shade700, width: 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Center(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mainAxisAlignment: MainAxisAlignment.center,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Icon(Icons.map, size: 70, color: Colors.blue.shade400),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SizedBox(height: 10),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Text('Google Maps GPS Live Connected', style: TextStyle(fontSize: 17, fontWeight: FontWeight.bold, color: Colors.blue.shade900)),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22),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TextField(controller: pickupController, style: TextStyle(fontSize: 18), decoration: InputDecoration(labelText: 'பிக்-அப் இடம்', prefixIcon: Icon(Icons.my_location, color: Colors.green, size: 28), border: OutlineInputBorder(borderRadius: BorderRadius.circular(14)))),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TextField(controller: dropController, style: TextStyle(fontSize: 18), decoration: InputDecoration(labelText: 'செல்ல வேண்டிய இடம்', prefixIcon: Icon(Icons.location_on, color: Colors.red, size: 28), border: OutlineInputBorder(borderRadius: BorderRadius.circular(14)))),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30),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style: ElevatedButton.styleFrom(backgroundColor: Colors.amber[800], padding: EdgeInsets.symmetric(vertical: 18)),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icon: Icon(Icons.local_taxi, color: Colors.black, size: 26),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label: Text('லோக்கல் புக்கிங் உறுதி செய் (WhatsApp)', style: TextStyle(color: Colors.black, fontWeight: FontWeight.bold, fontSize: 18)),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onPressed: sendMapBookingWhatsApp,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SpiritualTripPage extends StatefulWidget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_SpiritualTripPageState createState() =&gt; _SpiritualTripPageState();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_SpiritualTripPageState extends State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final Map&gt; allSpiritualPlaces =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'தஞ்சாவூர் பெரிய கோவில்': {'fare': 300, 'type': '🛕 கோவில் (Temple)'},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'புன்னைநல்லூர் மாரியம்மன் கோவில்': {'fare': 250, 'type': '🛕 கோவில் (Temple)'},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'கும்பகோணம் சாரங்கபாணி கோவில்': {'fare': 600, 'type': '🛕 கோவில் (Temple)'},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'ஆலங்குடி குரு ஸ்தலம்': {'fare': 500, 'type': '🛕 கோவில் (Temple)'},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'திருவாரூர் தியாகராஜர் கோவில்': {'fare': 700, 'type': '🛕 கோவில் (Temple)'},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'கும்பகோணம் ஸ்ரீ ராகேந்திர சுவாமி ஜீவ சமாதி': {'fare': 600, 'type': '🌿 ஜீவ சமாதி (Jeeva Samadhi)'},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'திருவிடைமருதூர் மகான் ஜீவ சமாதி': {'fare': 650, 'type': '🌿 ஜீவ சமாதி (Jeeva Samadhi)'},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Map selectedLocations = {};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String searchQuery = "";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TextEditingController searchController = TextEditingController();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DateTime? selectedDate;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TimeOfDay? selectedTime;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void initState()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super.initState();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allSpiritualPlaces.keys.forEach((key) =&gt; selectedLocations[key] = false);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int calculateTotalFare()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int total = 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selectedLocations.forEach((key, isSelected)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if (isSelected)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total += (allSpiritualPlaces[key]?['fare'] ?? 400) as int;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total;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_pickDate(BuildContext context)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final DateTime? picked = await showDatePicker(context: context, initialDate: DateTime.now(), firstDate: DateTime.now(), lastDate: DateTime(DateTime.now().year + 1));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if (picked != null) setState(() =&gt; selectedDate = picked);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_pickTime(BuildContext context)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final TimeOfDay? picked = await showTimePicker(context: context, initialTime: TimeOfDay.now());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if (picked != null) setState(() =&gt; selectedTime = picked);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sendWhatsAppBooking(int totalFare, List selectedList)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phoneNumber = "919000000000";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placesText = selectedList.join(", 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dateStr = selectedDate != null ? "${selectedDate!.day}/${selectedDate!.month}/${selectedDate!.year}" : "Immediate";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timeStr = selectedTime != null ? selectedTime!.format(context) : "Scheduled";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freeGift = selectedList.length &gt;= 4 ? "\n🎁 Special Offer: Free Visit to Thanjavur Veena &amp; Dancing Doll Making Unit Included!" : "";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String message = "Vanakkam Rajesh! Naan V Taxi app moolamaa Anmeega Payanam book seigiren.\n\n📅 Date: $dateStr | Time: $timeStr\nPlaces: $placesText\nTotal Fare: ₹$totalFare$freeGift\n\nEnnai thodarpu kollungal.";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url = 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 \l "https://wa.me/$phoneNumber?text=${Uri.encodeComponent(message)}"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https://wa.me/$phoneNumber?text=${Uri.encodeComponent(message)}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if (await canLaunchUrl(Uri.parse(url)))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await launchUrl(Uri.parse(url), mode: LaunchMode.externalApplication);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var filteredKeys = allSpiritualPlaces.keys.where((p) =&gt; p.toLowerCase().contains(searchQuery.toLowerCase())).toList();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int totalFare = calculateTotalFare();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int selectedCount = selectedLocations.values.where((v) =&gt; v).length;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return Scaffold(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appBar: AppBar(title: Text('ஆன்மீக பயணம் &amp; ஜீவ சமாதி', style: TextStyle(fontSize: 22)), backgroundColor: Colors.amber),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body: Padding(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padding: const EdgeInsets.all(18.0),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TextField(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controller: searchController,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style: TextStyle(fontSize: 18),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onChanged: (v) =&gt; setState(() =&gt; searchQuery = v),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InputDecoration(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hintText: 'கோவில் அல்லது ஜீவ சமாதியை தேடவும்...',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prefixIcon: Icon(Icons.search, color: Colors.amber[800], size: 28),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border: OutlineInputBorder(borderRadius: BorderRadius.circular(14)),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filled: true,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fillColor: Colors.grey[100],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padding: EdgeInsets.all(12),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BoxDecoration(color: Colors.amber[50], borderRadius: BorderRadius.circular(12), border: Border.all(color: Colors.amber.shade300)),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mainAxisAlignment: MainAxisAlignment.spaceBetween,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style: ElevatedButton.styleFrom(backgroundColor: Colors.amber[800], padding: EdgeInsets.symmetric(horizontal: 14, vertical: 10)),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icon: Icon(Icons.calendar_today, size: 16, color: Colors.black),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label: Text(selectedDate == null ? 'தேதி தேர்வு' : '${selectedDate!.day}/${selectedDate!.month}/${selectedDate!.year}', style: TextStyle(fontSize: 14, color: Colors.black, fontWeight: FontWeight.bold)),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onPressed: () =&gt; _pickDate(context),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style: ElevatedButton.styleFrom(backgroundColor: Colors.amber[800], padding: EdgeInsets.symmetric(horizontal: 14, vertical: 10)),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icon: Icon(Icons.access_time, size: 16, color: Colors.black),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label: Text(selectedTime == null ? 'நேரம் தேர்வு' : selectedTime!.format(context), style: TextStyle(fontSize: 14, color: Colors.black, fontWeight: FontWeight.bold)),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onPressed: () =&gt; _pickTime(context),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Text('இடங்களைத் தேர்ந்தெடுக்கவும்:', style: TextStyle(fontSize: 18, fontWeight: FontWeight.bold, color: Colors.grey[800])),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Expanded(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ListView.builder(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itemCount: filteredKeys.length,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itemBuilder: (context, index)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String place = filteredKeys[index];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bool isChecked = selectedLocations[place] ?? 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var details = allSpiritualPlaces[place]!;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return Card(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margin: EdgeInsets.symmetric(vertical: 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child: CheckboxListTile(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title: Text(place, style: TextStyle(fontSize: 18, fontWeight: FontWeight.w500)),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subtitle: Text('${details['type']} | கட்டணம்: ₹${details['fare']}', style: TextStyle(fontSize: 15, color: Colors.grey[600])),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value: isChecked,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activeColor: Colors.amber[800],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onChanged: (val) =&gt; setState(() =&gt; selectedLocations[place] = val ?? false),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padding: EdgeInsets.all(16),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BoxDecoration(color: Colors.amber[50], borderRadius: BorderRadius.circular(14), border: Border.all(color: Colors.amber, width: 1.5)),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if (selectedCount &gt;= 4)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Padding(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padding: const EdgeInsets.only(bottom: 8.0),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child: Text('🎁 ஆஃபர்: வீணை &amp; தலையாட்டி பொம்மை செய்யுமிடம் ஃப்ரீ விசிட்!', style: TextStyle(color: Colors.green[900], fontWeight: FontWeight.bold, fontSize: 13)),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mainAxisAlignment: MainAxisAlignment.spaceBetween,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Text('தேர்ந்தெடுத்தது: $selectedCount இடம்', style: TextStyle(fontWeight: FontWeight.bold, fontSize: 15)),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SizedBox(height: 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Text('மொத்தம்: ₹$totalFare', style: TextStyle(fontSize: 20, fontWeight: FontWeight.bold, color: Colors.green[800])),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style: ElevatedButton.styleFrom(backgroundColor: selectedCount &gt; 0 ? Colors.amber[800] : Colors.grey, padding: EdgeInsets.symmetric(horizontal: 18, vertical: 14)),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icon: Icon(Icons.local_taxi, color: Colors.black, size: 22),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onPressed: selectedCount &gt; 0 ?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List chosen = [];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selectedLocations.forEach((k, v) { if (v) chosen.add(k); });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sendWhatsAppBooking(totalFare, chosen);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} : null,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label: Text('V Taxi உறுதி செய்', style: TextStyle(color: Colors.black, fontWeight: FontWeight.bold, fontSize: 16)),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MedicalTripPage extends StatefulWidget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_MedicalTripPageState createState() =&gt; _MedicalTripPageState();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_MedicalTripPageState extends State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final Map allHospitals =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'ராஜா மிராசுதார் அரசு மருத்துவமனை': 150,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'மீனாட்சி மருத்துவமனை': 250,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'வினோகன் மருத்துவமனை': 200,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'அப்போலோ ரீச் மருத்துவமனை': 300,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'KMC மருத்துவமனை': 250,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Map selectedHospitals = {};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bool needEmergencyKit = 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String searchQuery = "";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TextEditingController searchController = TextEditingController();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DateTime? selectedDate;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TimeOfDay? selectedTime;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void initState()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super.initState();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allHospitals.keys.forEach((key) =&gt; selectedHospitals[key] = false);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int calculateTotalFare()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int total = 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selectedHospitals.forEach((key, isSelected)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if (isSelected) total += allHospitals[key] ?? 200;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total;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_pickDate(BuildContext context)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final DateTime? picked = await showDatePicker(context: context, initialDate: DateTime.now(), firstDate: DateTime.now(), lastDate: DateTime(DateTime.now().year + 1));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if (picked != null) setState(() =&gt; selectedDate = picked);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_pickTime(BuildContext context)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final TimeOfDay? picked = await showTimePicker(context: context, initialTime: TimeOfDay.now());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if (picked != null) setState(() =&gt; selectedTime = picked);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Future sendMedicalWhatsAppBooking(int totalFare, List selectedList, bool emergencyKit) async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phoneNumber = "919000000000";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hospitalsText = selectedList.join(", 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kitText = emergencyKit ? "Yes (First Aid Kit Needed)" : "No";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dateStr = selectedDate != null ? "${selectedDate!.day}/${selectedDate!.month}/${selectedDate!.year}" : "Immediate";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timeStr = selectedTime != null ? selectedTime!.format(context) : "Now";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String message = "Vanakkam Rajesh! Naan V Taxi app moolamaa Medical Trip book seigiren.\n\n📅 Date: $dateStr | Time: $timeStr\nHospital: $hospitalsText\nEmergency Kit: $kitText\nTotal Fare: ₹$totalFare\n\nEnnai thodarpu kollungal.";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String url = "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 \l "https://wa.me/$phoneNumber?text=${Uri.encodeComponent(message)}"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https://wa.me/$phoneNumber?text=${Uri.encodeComponent(message)}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if (await canLaunchUrl(Uri.parse(url)))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await launchUrl(Uri.parse(url), mode: LaunchMode.externalApplication);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var filteredKeys = allHospitals.keys.where((h) =&gt; h.toLowerCase().contains(searchQuery.toLowerCase())).toList();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int totalFare = calculateTotalFare();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int selectedCount = selectedHospitals.values.where((v) =&gt; v).length;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return Scaffold(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appBar: AppBar(title: Text('மெடிக்கல் ட்ரிப் புக்கிங்', style: TextStyle(fontSize: 22)), backgroundColor: Colors.amber),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body: Padding(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padding: const EdgeInsets.all(18.0),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child: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TextField(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controller: searchController,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style: TextStyle(fontSize: 18),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onChanged: (v) =&gt; setState(() =&gt; searchQuery = v),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InputDecoration(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hintText: 'மருத்துவமனையை தேடவும்...',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prefixIcon: Icon(Icons.search, color: Colors.red[800], size: 28),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border: OutlineInputBorder(borderRadius: BorderRadius.circular(14)),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filled: true,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fillColor: Colors.grey[100],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padding: EdgeInsets.all(12),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BoxDecoration(color: Colors.red[50], borderRadius: BorderRadius.circular(12), border: Border.all(color: Colors.red.shade200)),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mainAxisAlignment: MainAxisAlignment.spaceBetween,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style: ElevatedButton.styleFrom(backgroundColor: Colors.red[700], padding: EdgeInsets.symmetric(horizontal: 14, vertical: 10)),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icon: Icon(Icons.calendar_today, size: 16, color: Colors.white),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label: Text(selectedDate == null ? 'தேதி தேர்வு' : '${selectedDate!.day}/${selectedDate!.month}/${selectedDate!.year}', style: TextStyle(fontSize: 14, color: Colors.white)),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onPressed: () =&gt; _pickDate(context),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style: ElevatedButton.styleFrom(backgroundColor: Colors.red[700], padding: EdgeInsets.symmetric(horizontal: 14, vertical: 10)),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icon: Icon(Icons.access_time, size: 16, color: Colors.white),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label: Text(selectedTime == null ? 'நேரம் தேர்வு' : selectedTime!.format(context), style: TextStyle(fontSize: 14, color: Colors.white)),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onPressed: () =&gt; _pickTime(context),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BoxDecoration(color: Colors.red[50], borderRadius: BorderRadius.circular(12), border: Border.all(color: Colors.red.shade200)),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CheckboxListTile(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title: Text('எமர்ஜென்சி ஃபர்ஸ்ட் எய்ட் கிட் தேவையா?', style: TextStyle(fontWeight: FontWeight.bold, color: Colors.red[900], fontSize: 16)),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value: needEmergencyKit,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activeColor: Colors.red[700],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onChanged: (val) =&gt; setState(() =&gt; needEmergencyKit = val ?? false),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Text('மருத்துவமனையைத் தேர்ந்தெடுக்கவும்:', style: TextStyle(fontSize: 18, fontWeight: FontWeight.bold, color: Colors.grey[800])),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10),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Expanded(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ListView.builder(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itemCount: filteredKeys.length,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itemBuilder: (context, index)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String hospital = filteredKeys[index];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bool isChecked = selectedHospitals[hospital] ?? 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return Card(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margin: EdgeInsets.symmetric(vertical: 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child: CheckboxListTile(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title: Text(hospital, style: TextStyle(fontSize: 18, fontWeight: FontWeight.w500)),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subtitle: Text('கட்டணம்: ₹${allHospitals[hospital]}', style: TextStyle(fontSize: 15, color: Colors.grey[600])),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value: isChecked,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activeColor: Colors.red[700],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onChanged: (val) =&gt; setState(() =&gt; selectedHospitals[hospital] = val ?? false),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SizedBox(height: 12),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Container(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padding: EdgeInsets.all(16),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decoration: BoxDecoration(color: Colors.red[50], borderRadius: BorderRadius.circular(14), border: Border.all(color: Colors.red, width: 1.5)),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child: Row(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mainAxisAlignment: MainAxisAlignment.spaceBetween,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Column(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crossAxisAlignment: CrossAxisAlignment.start,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children: 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Text('தேர்ந்தெடுத்தது: $selectedCount மருத்துவமனை', style: TextStyle(fontWeight: FontWeight.bold, fontSize: 15)),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SizedBox(height: 4),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Text('கட்டணம்: ₹$totalFare', style: TextStyle(fontSize: 20, fontWeight: FontWeight.bold, color: Colors.green[800])),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ElevatedButton.icon(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style: ElevatedButton.styleFrom(backgroundColor: selectedCount &gt; 0 ? Colors.red[700] : Colors.grey, padding: EdgeInsets.symmetric(horizontal: 18, vertical: 14)),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icon: Icon(Icons.local_hospital, color: Colors.white, size: 22),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onPressed: selectedCount &gt; 0 ? ()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List chosen = [];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selectedHospitals.forEach((k, v) { if (v) chosen.add(k); });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sendMedicalWhatsAppBooking(totalFare, chosen, needEmergencyKit);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} : null,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label: Text('V Taxi உறுதி செய்', style: TextStyle(color: Colors.white, fontWeight: FontWeight.bold, fontSize: 16)),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),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class DriverDashboardPage extends StatelessWidget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@override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Widget build(BuildContext context) 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return Scaffold(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appB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38</Pages>
  <Words>2279</Words>
  <Characters>21789</Characters>
  <Lines>848</Lines>
  <Paragraphs>8</Paragraphs>
  <CharactersWithSpaces>30689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2026-10-13T17:59:21Z</dcterms:modified>
</cp:coreProperties>
</file>